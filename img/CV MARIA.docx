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3568" w14:textId="77777777" w:rsidR="00C55D85" w:rsidRPr="003B2546" w:rsidRDefault="00127C0F" w:rsidP="00127C0F">
      <w:pPr>
        <w:pStyle w:val="Delimitadorgrfico"/>
      </w:pPr>
      <w:r w:rsidRPr="009E414E">
        <w:rPr>
          <w:rFonts w:ascii="Times New Roman" w:eastAsia="Times New Roman" w:hAnsi="Times New Roman" w:cs="Times New Roman"/>
          <w:noProof/>
          <w:color w:val="FF0000"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2DD11" wp14:editId="0002A5F0">
                <wp:simplePos x="0" y="0"/>
                <wp:positionH relativeFrom="margin">
                  <wp:align>center</wp:align>
                </wp:positionH>
                <wp:positionV relativeFrom="paragraph">
                  <wp:posOffset>-452063</wp:posOffset>
                </wp:positionV>
                <wp:extent cx="7772400" cy="1249045"/>
                <wp:effectExtent l="0" t="0" r="0" b="8255"/>
                <wp:wrapNone/>
                <wp:docPr id="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A86E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FF8A8" id="Rectángulo 7" o:spid="_x0000_s1026" alt="&quot;&quot;" style="position:absolute;margin-left:0;margin-top:-35.6pt;width:612pt;height:98.3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" fillcolor="#a86ed4" stroked="f">
                <w10:wrap anchorx="margin"/>
              </v:rect>
            </w:pict>
          </mc:Fallback>
        </mc:AlternateContent>
      </w:r>
    </w:p>
    <w:tbl>
      <w:tblPr>
        <w:tblStyle w:val="Tablaconcuadrcula"/>
        <w:tblW w:w="10207" w:type="dxa"/>
        <w:tblInd w:w="-5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3119"/>
        <w:gridCol w:w="3142"/>
        <w:gridCol w:w="3841"/>
        <w:gridCol w:w="105"/>
      </w:tblGrid>
      <w:tr w:rsidR="00127C0F" w:rsidRPr="003B2546" w14:paraId="60ADCC21" w14:textId="77777777" w:rsidTr="00D10A44">
        <w:trPr>
          <w:trHeight w:val="1292"/>
        </w:trPr>
        <w:tc>
          <w:tcPr>
            <w:tcW w:w="10207" w:type="dxa"/>
            <w:gridSpan w:val="4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449FA78E" w14:textId="01D1A57C" w:rsidR="00127C0F" w:rsidRPr="003B2546" w:rsidRDefault="003D4718" w:rsidP="00D10A44">
            <w:pPr>
              <w:pStyle w:val="Ttulo"/>
            </w:pPr>
            <w:r>
              <w:t>MARIA F. NAVARRO MUÑOZ</w:t>
            </w:r>
          </w:p>
          <w:p w14:paraId="3BEBD096" w14:textId="79583563" w:rsidR="00127C0F" w:rsidRPr="003B2546" w:rsidRDefault="000B2A22" w:rsidP="00B20DFA">
            <w:pPr>
              <w:pStyle w:val="Subttulo"/>
            </w:pPr>
            <w:r>
              <w:rPr>
                <w:lang w:bidi="es-ES"/>
              </w:rPr>
              <w:t>Técnico en</w:t>
            </w:r>
            <w:r w:rsidR="003D4718">
              <w:rPr>
                <w:lang w:bidi="es-ES"/>
              </w:rPr>
              <w:t xml:space="preserve"> Programación</w:t>
            </w:r>
            <w:r>
              <w:rPr>
                <w:lang w:bidi="es-ES"/>
              </w:rPr>
              <w:t xml:space="preserve"> y</w:t>
            </w:r>
            <w:r w:rsidR="003D4718">
              <w:rPr>
                <w:lang w:bidi="es-ES"/>
              </w:rPr>
              <w:t xml:space="preserve"> Análisis de Sistemas</w:t>
            </w:r>
            <w:r w:rsidR="00127C0F" w:rsidRPr="003B2546">
              <w:rPr>
                <w:lang w:bidi="es-ES"/>
              </w:rPr>
              <w:t xml:space="preserve"> </w:t>
            </w:r>
          </w:p>
        </w:tc>
      </w:tr>
      <w:tr w:rsidR="00127C0F" w:rsidRPr="003B2546" w14:paraId="0182F9EF" w14:textId="77777777" w:rsidTr="00D10A44">
        <w:trPr>
          <w:gridAfter w:val="1"/>
          <w:wAfter w:w="105" w:type="dxa"/>
          <w:trHeight w:val="438"/>
        </w:trPr>
        <w:tc>
          <w:tcPr>
            <w:tcW w:w="10102" w:type="dxa"/>
            <w:gridSpan w:val="3"/>
            <w:tcBorders>
              <w:top w:val="single" w:sz="24" w:space="0" w:color="BF9268" w:themeColor="accent2"/>
            </w:tcBorders>
            <w:vAlign w:val="center"/>
          </w:tcPr>
          <w:p w14:paraId="067CEC54" w14:textId="77777777" w:rsidR="00127C0F" w:rsidRPr="003B2546" w:rsidRDefault="00127C0F" w:rsidP="00B20DFA"/>
        </w:tc>
      </w:tr>
      <w:tr w:rsidR="00127C0F" w:rsidRPr="003B2546" w14:paraId="79072ED7" w14:textId="77777777" w:rsidTr="00D37B97">
        <w:trPr>
          <w:gridAfter w:val="1"/>
          <w:wAfter w:w="105" w:type="dxa"/>
          <w:trHeight w:val="210"/>
        </w:trPr>
        <w:tc>
          <w:tcPr>
            <w:tcW w:w="3119" w:type="dxa"/>
            <w:tcBorders>
              <w:bottom w:val="single" w:sz="18" w:space="0" w:color="BF9268" w:themeColor="accent2"/>
            </w:tcBorders>
          </w:tcPr>
          <w:p w14:paraId="18BAE7C5" w14:textId="09962733" w:rsidR="00127C0F" w:rsidRPr="003B2546" w:rsidRDefault="00D10A44" w:rsidP="00B20DFA">
            <w:r>
              <w:t xml:space="preserve">                                                 </w:t>
            </w:r>
          </w:p>
        </w:tc>
        <w:tc>
          <w:tcPr>
            <w:tcW w:w="3142" w:type="dxa"/>
            <w:vMerge w:val="restart"/>
            <w:shd w:val="clear" w:color="auto" w:fill="A86ED4"/>
            <w:vAlign w:val="center"/>
          </w:tcPr>
          <w:p w14:paraId="555A2EE8" w14:textId="77777777" w:rsidR="00127C0F" w:rsidRPr="003B2546" w:rsidRDefault="00000000" w:rsidP="00127C0F">
            <w:pPr>
              <w:pStyle w:val="Ttulo1"/>
            </w:pPr>
            <w:sdt>
              <w:sdtPr>
                <w:id w:val="-1215895415"/>
                <w:placeholder>
                  <w:docPart w:val="D56F3C8A4FBE4FA19F99295614C2CB92"/>
                </w:placeholder>
                <w:temporary/>
                <w:showingPlcHdr/>
                <w15:appearance w15:val="hidden"/>
              </w:sdtPr>
              <w:sdtContent>
                <w:r w:rsidR="00127C0F" w:rsidRPr="003B2546">
                  <w:rPr>
                    <w:lang w:bidi="es-ES"/>
                  </w:rPr>
                  <w:t>CONTACTO</w:t>
                </w:r>
              </w:sdtContent>
            </w:sdt>
          </w:p>
        </w:tc>
        <w:tc>
          <w:tcPr>
            <w:tcW w:w="3841" w:type="dxa"/>
            <w:tcBorders>
              <w:bottom w:val="single" w:sz="18" w:space="0" w:color="BF9268" w:themeColor="accent2"/>
            </w:tcBorders>
          </w:tcPr>
          <w:p w14:paraId="7FC6646A" w14:textId="77777777" w:rsidR="00127C0F" w:rsidRPr="003B2546" w:rsidRDefault="00127C0F" w:rsidP="00B20DFA"/>
        </w:tc>
      </w:tr>
      <w:tr w:rsidR="00127C0F" w:rsidRPr="003B2546" w14:paraId="54E1E7D6" w14:textId="77777777" w:rsidTr="00D37B97">
        <w:trPr>
          <w:gridAfter w:val="1"/>
          <w:wAfter w:w="105" w:type="dxa"/>
          <w:trHeight w:val="210"/>
        </w:trPr>
        <w:tc>
          <w:tcPr>
            <w:tcW w:w="3119" w:type="dxa"/>
            <w:tcBorders>
              <w:top w:val="single" w:sz="18" w:space="0" w:color="BF9268" w:themeColor="accent2"/>
            </w:tcBorders>
          </w:tcPr>
          <w:p w14:paraId="239CE385" w14:textId="77777777" w:rsidR="00127C0F" w:rsidRPr="003B2546" w:rsidRDefault="00127C0F" w:rsidP="00B20DFA"/>
        </w:tc>
        <w:tc>
          <w:tcPr>
            <w:tcW w:w="3142" w:type="dxa"/>
            <w:vMerge/>
            <w:shd w:val="clear" w:color="auto" w:fill="A86ED4"/>
            <w:vAlign w:val="center"/>
          </w:tcPr>
          <w:p w14:paraId="54D13111" w14:textId="77777777" w:rsidR="00127C0F" w:rsidRPr="003B2546" w:rsidRDefault="00127C0F" w:rsidP="00B20DFA">
            <w:pPr>
              <w:pStyle w:val="Ttulo1"/>
            </w:pPr>
          </w:p>
        </w:tc>
        <w:tc>
          <w:tcPr>
            <w:tcW w:w="3841" w:type="dxa"/>
            <w:tcBorders>
              <w:top w:val="single" w:sz="18" w:space="0" w:color="BF9268" w:themeColor="accent2"/>
            </w:tcBorders>
          </w:tcPr>
          <w:p w14:paraId="78544B83" w14:textId="77777777" w:rsidR="00127C0F" w:rsidRPr="003B2546" w:rsidRDefault="00127C0F" w:rsidP="00B20DFA">
            <w:pPr>
              <w:rPr>
                <w:noProof/>
              </w:rPr>
            </w:pPr>
          </w:p>
        </w:tc>
      </w:tr>
      <w:tr w:rsidR="00127C0F" w:rsidRPr="003B2546" w14:paraId="4769E651" w14:textId="77777777" w:rsidTr="00D10A44">
        <w:trPr>
          <w:gridAfter w:val="1"/>
          <w:wAfter w:w="105" w:type="dxa"/>
          <w:trHeight w:val="1099"/>
        </w:trPr>
        <w:tc>
          <w:tcPr>
            <w:tcW w:w="3119" w:type="dxa"/>
            <w:vAlign w:val="center"/>
          </w:tcPr>
          <w:p w14:paraId="7987D155" w14:textId="2477D356" w:rsidR="00127C0F" w:rsidRPr="003B2546" w:rsidRDefault="003D4718" w:rsidP="00127C0F">
            <w:pPr>
              <w:jc w:val="center"/>
            </w:pPr>
            <w:r>
              <w:t>San Bernardo # 1815 Villarrica</w:t>
            </w:r>
          </w:p>
        </w:tc>
        <w:tc>
          <w:tcPr>
            <w:tcW w:w="3142" w:type="dxa"/>
            <w:vAlign w:val="center"/>
          </w:tcPr>
          <w:p w14:paraId="6A76ACDA" w14:textId="5A6E18DE" w:rsidR="00127C0F" w:rsidRPr="003B2546" w:rsidRDefault="003D4718" w:rsidP="00127C0F">
            <w:pPr>
              <w:jc w:val="center"/>
            </w:pPr>
            <w:r>
              <w:t>+56963064899</w:t>
            </w:r>
          </w:p>
        </w:tc>
        <w:tc>
          <w:tcPr>
            <w:tcW w:w="3841" w:type="dxa"/>
            <w:vAlign w:val="center"/>
          </w:tcPr>
          <w:p w14:paraId="65D21484" w14:textId="3031487E" w:rsidR="00127C0F" w:rsidRPr="003B2546" w:rsidRDefault="003D4718" w:rsidP="00127C0F">
            <w:pPr>
              <w:jc w:val="center"/>
            </w:pPr>
            <w:r>
              <w:t>navarromunoz.mariafer</w:t>
            </w:r>
            <w:r>
              <w:rPr>
                <w:rFonts w:cstheme="minorHAnsi"/>
              </w:rPr>
              <w:t>@gmail.com</w:t>
            </w:r>
          </w:p>
        </w:tc>
      </w:tr>
      <w:tr w:rsidR="00127C0F" w:rsidRPr="003B2546" w14:paraId="782C81FB" w14:textId="77777777" w:rsidTr="00D10A44">
        <w:trPr>
          <w:gridAfter w:val="1"/>
          <w:wAfter w:w="105" w:type="dxa"/>
          <w:trHeight w:val="284"/>
        </w:trPr>
        <w:tc>
          <w:tcPr>
            <w:tcW w:w="3119" w:type="dxa"/>
            <w:vMerge w:val="restart"/>
            <w:shd w:val="clear" w:color="auto" w:fill="F2F2F2" w:themeFill="background1" w:themeFillShade="F2"/>
            <w:vAlign w:val="center"/>
          </w:tcPr>
          <w:p w14:paraId="44B58D83" w14:textId="77777777" w:rsidR="00127C0F" w:rsidRPr="003B2546" w:rsidRDefault="00127C0F" w:rsidP="00B20DFA">
            <w:pPr>
              <w:pStyle w:val="Ttulo2"/>
            </w:pPr>
          </w:p>
        </w:tc>
        <w:tc>
          <w:tcPr>
            <w:tcW w:w="6983" w:type="dxa"/>
            <w:gridSpan w:val="2"/>
            <w:tcBorders>
              <w:bottom w:val="single" w:sz="18" w:space="0" w:color="BF9268" w:themeColor="accent2"/>
            </w:tcBorders>
            <w:vAlign w:val="center"/>
          </w:tcPr>
          <w:p w14:paraId="0402BD80" w14:textId="77777777" w:rsidR="00127C0F" w:rsidRPr="003B2546" w:rsidRDefault="00127C0F" w:rsidP="00B20DFA"/>
        </w:tc>
      </w:tr>
      <w:tr w:rsidR="00127C0F" w:rsidRPr="003B2546" w14:paraId="33ED69E5" w14:textId="77777777" w:rsidTr="00D10A44">
        <w:trPr>
          <w:gridAfter w:val="1"/>
          <w:wAfter w:w="105" w:type="dxa"/>
          <w:trHeight w:val="284"/>
        </w:trPr>
        <w:tc>
          <w:tcPr>
            <w:tcW w:w="3119" w:type="dxa"/>
            <w:vMerge/>
            <w:shd w:val="clear" w:color="auto" w:fill="F2F2F2" w:themeFill="background1" w:themeFillShade="F2"/>
            <w:vAlign w:val="center"/>
          </w:tcPr>
          <w:p w14:paraId="5E837A02" w14:textId="77777777" w:rsidR="00127C0F" w:rsidRPr="003B2546" w:rsidRDefault="00127C0F" w:rsidP="00B20DFA">
            <w:pPr>
              <w:pStyle w:val="Ttulo2"/>
            </w:pPr>
          </w:p>
        </w:tc>
        <w:tc>
          <w:tcPr>
            <w:tcW w:w="6983" w:type="dxa"/>
            <w:gridSpan w:val="2"/>
            <w:tcBorders>
              <w:top w:val="single" w:sz="18" w:space="0" w:color="BF9268" w:themeColor="accent2"/>
            </w:tcBorders>
            <w:vAlign w:val="center"/>
          </w:tcPr>
          <w:p w14:paraId="74EC9A6E" w14:textId="77777777" w:rsidR="00127C0F" w:rsidRPr="003B2546" w:rsidRDefault="00127C0F" w:rsidP="00B20DFA"/>
        </w:tc>
      </w:tr>
      <w:tr w:rsidR="00127C0F" w:rsidRPr="003B2546" w14:paraId="7F24B9E8" w14:textId="77777777" w:rsidTr="00D10A44">
        <w:trPr>
          <w:gridAfter w:val="1"/>
          <w:wAfter w:w="105" w:type="dxa"/>
          <w:trHeight w:val="7823"/>
        </w:trPr>
        <w:tc>
          <w:tcPr>
            <w:tcW w:w="3119" w:type="dxa"/>
            <w:shd w:val="clear" w:color="auto" w:fill="F2F2F2" w:themeFill="background1" w:themeFillShade="F2"/>
          </w:tcPr>
          <w:p w14:paraId="461A92F5" w14:textId="4D1BE647" w:rsidR="00127C0F" w:rsidRPr="003B2546" w:rsidRDefault="00127C0F" w:rsidP="003733F8">
            <w:pPr>
              <w:pStyle w:val="Texto"/>
              <w:jc w:val="both"/>
            </w:pPr>
          </w:p>
        </w:tc>
        <w:tc>
          <w:tcPr>
            <w:tcW w:w="6983" w:type="dxa"/>
            <w:gridSpan w:val="2"/>
          </w:tcPr>
          <w:p w14:paraId="5C411F77" w14:textId="77777777" w:rsidR="00D37B97" w:rsidRPr="00D37B97" w:rsidRDefault="00D37B97" w:rsidP="00D37B97">
            <w:pPr>
              <w:jc w:val="both"/>
              <w:rPr>
                <w:b/>
                <w:bCs/>
                <w:color w:val="A86ED4"/>
              </w:rPr>
            </w:pPr>
            <w:r w:rsidRPr="00D37B97">
              <w:rPr>
                <w:b/>
                <w:bCs/>
                <w:color w:val="A86ED4"/>
              </w:rPr>
              <w:t>EDUCACIÓN</w:t>
            </w:r>
          </w:p>
          <w:p w14:paraId="47729E07" w14:textId="77777777" w:rsidR="00D37B97" w:rsidRDefault="00D37B97" w:rsidP="00D37B97">
            <w:pPr>
              <w:jc w:val="both"/>
            </w:pPr>
          </w:p>
          <w:p w14:paraId="2B77BD12" w14:textId="14233148" w:rsidR="00D37B97" w:rsidRDefault="00D37B97" w:rsidP="00D37B97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D37B97">
              <w:t>Programación y Análisis de Sistemas – Título Profesional</w:t>
            </w:r>
          </w:p>
          <w:p w14:paraId="48E1BC55" w14:textId="77777777" w:rsidR="00D37B97" w:rsidRDefault="00D37B97" w:rsidP="00D37B97">
            <w:pPr>
              <w:jc w:val="both"/>
            </w:pPr>
          </w:p>
          <w:p w14:paraId="45D28E01" w14:textId="178C6A57" w:rsidR="00D37B97" w:rsidRDefault="00D37B97" w:rsidP="00D37B97">
            <w:pPr>
              <w:jc w:val="both"/>
              <w:rPr>
                <w:b/>
                <w:bCs/>
                <w:color w:val="A86ED4"/>
              </w:rPr>
            </w:pPr>
            <w:r w:rsidRPr="00D37B97">
              <w:rPr>
                <w:b/>
                <w:bCs/>
                <w:color w:val="A86ED4"/>
              </w:rPr>
              <w:t>CURSOS Y CERTIFICACIONES</w:t>
            </w:r>
          </w:p>
          <w:p w14:paraId="0207652B" w14:textId="77777777" w:rsidR="00D37B97" w:rsidRDefault="00D37B97" w:rsidP="00D37B97">
            <w:pPr>
              <w:jc w:val="both"/>
              <w:rPr>
                <w:b/>
                <w:bCs/>
                <w:color w:val="A86ED4"/>
              </w:rPr>
            </w:pPr>
          </w:p>
          <w:p w14:paraId="618D9809" w14:textId="75AF3050" w:rsidR="00D37B97" w:rsidRPr="00D37B97" w:rsidRDefault="00D37B97" w:rsidP="00D37B97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D37B97">
              <w:t>UX/UI – Udemy (con certificado)</w:t>
            </w:r>
          </w:p>
          <w:p w14:paraId="30F3997A" w14:textId="32CA3D13" w:rsidR="00D37B97" w:rsidRPr="00D37B97" w:rsidRDefault="00D37B97" w:rsidP="00D37B97">
            <w:pPr>
              <w:pStyle w:val="Prrafodelista"/>
              <w:numPr>
                <w:ilvl w:val="0"/>
                <w:numId w:val="12"/>
              </w:numPr>
              <w:jc w:val="both"/>
            </w:pPr>
            <w:r w:rsidRPr="00D37B97">
              <w:t>WordPress – Certificado</w:t>
            </w:r>
          </w:p>
          <w:p w14:paraId="125FCCCD" w14:textId="77777777" w:rsidR="00D37B97" w:rsidRDefault="00D37B97" w:rsidP="00D37B97">
            <w:pPr>
              <w:jc w:val="both"/>
            </w:pPr>
          </w:p>
          <w:p w14:paraId="443BE884" w14:textId="69549EEE" w:rsidR="00127C0F" w:rsidRDefault="00A26BE9" w:rsidP="003733F8">
            <w:pPr>
              <w:jc w:val="both"/>
              <w:rPr>
                <w:b/>
                <w:bCs/>
                <w:color w:val="A86ED4"/>
              </w:rPr>
            </w:pPr>
            <w:r w:rsidRPr="00A26BE9">
              <w:rPr>
                <w:b/>
                <w:bCs/>
                <w:color w:val="A86ED4"/>
              </w:rPr>
              <w:t>HABILIDADES</w:t>
            </w:r>
          </w:p>
          <w:p w14:paraId="7AE9F0E8" w14:textId="77777777" w:rsidR="00A26BE9" w:rsidRDefault="00A26BE9" w:rsidP="003733F8">
            <w:pPr>
              <w:jc w:val="both"/>
              <w:rPr>
                <w:b/>
                <w:bCs/>
                <w:color w:val="A86ED4"/>
              </w:rPr>
            </w:pPr>
          </w:p>
          <w:p w14:paraId="2FD7C6CC" w14:textId="5C98DD53" w:rsidR="00A26BE9" w:rsidRPr="00A26BE9" w:rsidRDefault="00A26BE9" w:rsidP="00A26BE9">
            <w:pPr>
              <w:pStyle w:val="Prrafodelista"/>
              <w:numPr>
                <w:ilvl w:val="0"/>
                <w:numId w:val="13"/>
              </w:numPr>
              <w:jc w:val="both"/>
              <w:rPr>
                <w:color w:val="auto"/>
              </w:rPr>
            </w:pPr>
            <w:r w:rsidRPr="00A26BE9">
              <w:rPr>
                <w:color w:val="auto"/>
              </w:rPr>
              <w:t xml:space="preserve">Diseño UI/UX: </w:t>
            </w:r>
            <w:proofErr w:type="spellStart"/>
            <w:r w:rsidRPr="00A26BE9">
              <w:rPr>
                <w:color w:val="auto"/>
              </w:rPr>
              <w:t>Figma</w:t>
            </w:r>
            <w:proofErr w:type="spellEnd"/>
            <w:r w:rsidRPr="00A26BE9">
              <w:rPr>
                <w:color w:val="auto"/>
              </w:rPr>
              <w:t>, Adobe XD</w:t>
            </w:r>
          </w:p>
          <w:p w14:paraId="03F2560E" w14:textId="7861D798" w:rsidR="00A26BE9" w:rsidRPr="00A26BE9" w:rsidRDefault="00A26BE9" w:rsidP="00A26BE9">
            <w:pPr>
              <w:pStyle w:val="Prrafodelista"/>
              <w:numPr>
                <w:ilvl w:val="0"/>
                <w:numId w:val="13"/>
              </w:numPr>
              <w:jc w:val="both"/>
              <w:rPr>
                <w:color w:val="auto"/>
                <w:lang w:val="en-US"/>
              </w:rPr>
            </w:pPr>
            <w:r w:rsidRPr="00A26BE9">
              <w:rPr>
                <w:color w:val="auto"/>
                <w:lang w:val="en-US"/>
              </w:rPr>
              <w:t>Front-end: HTML, CSS, JavaScript</w:t>
            </w:r>
          </w:p>
          <w:p w14:paraId="02DC17AE" w14:textId="77124F8D" w:rsidR="00A26BE9" w:rsidRPr="00A26BE9" w:rsidRDefault="00A26BE9" w:rsidP="00A26BE9">
            <w:pPr>
              <w:pStyle w:val="Prrafodelista"/>
              <w:numPr>
                <w:ilvl w:val="0"/>
                <w:numId w:val="13"/>
              </w:numPr>
              <w:jc w:val="both"/>
              <w:rPr>
                <w:color w:val="auto"/>
              </w:rPr>
            </w:pPr>
            <w:r w:rsidRPr="00A26BE9">
              <w:rPr>
                <w:color w:val="auto"/>
              </w:rPr>
              <w:t>Gestión de contenido: WordPress</w:t>
            </w:r>
          </w:p>
          <w:p w14:paraId="57A62ADE" w14:textId="128A9E0B" w:rsidR="00A26BE9" w:rsidRPr="00A26BE9" w:rsidRDefault="00A26BE9" w:rsidP="00A26BE9">
            <w:pPr>
              <w:pStyle w:val="Prrafodelista"/>
              <w:numPr>
                <w:ilvl w:val="0"/>
                <w:numId w:val="13"/>
              </w:numPr>
              <w:jc w:val="both"/>
              <w:rPr>
                <w:color w:val="auto"/>
              </w:rPr>
            </w:pPr>
            <w:r w:rsidRPr="00A26BE9">
              <w:rPr>
                <w:color w:val="auto"/>
              </w:rPr>
              <w:t>Tipografía, paletas de colores, diseño accesible</w:t>
            </w:r>
            <w:r>
              <w:rPr>
                <w:color w:val="auto"/>
              </w:rPr>
              <w:t>.</w:t>
            </w:r>
          </w:p>
          <w:p w14:paraId="0294DAE7" w14:textId="77777777" w:rsidR="00A26BE9" w:rsidRDefault="00A26BE9" w:rsidP="00A26BE9">
            <w:pPr>
              <w:jc w:val="both"/>
              <w:rPr>
                <w:b/>
                <w:bCs/>
                <w:color w:val="A86ED4"/>
              </w:rPr>
            </w:pPr>
          </w:p>
          <w:p w14:paraId="65D8BD3D" w14:textId="0F68EBDD" w:rsidR="00A26BE9" w:rsidRDefault="00A26BE9" w:rsidP="00A26BE9">
            <w:pPr>
              <w:jc w:val="both"/>
              <w:rPr>
                <w:b/>
                <w:bCs/>
                <w:color w:val="A86ED4"/>
              </w:rPr>
            </w:pPr>
            <w:r w:rsidRPr="00A26BE9">
              <w:rPr>
                <w:b/>
                <w:bCs/>
                <w:color w:val="A86ED4"/>
              </w:rPr>
              <w:t>PROYECTOS DESTACADOS</w:t>
            </w:r>
          </w:p>
          <w:p w14:paraId="2EDC362C" w14:textId="77777777" w:rsidR="00A26BE9" w:rsidRDefault="00A26BE9" w:rsidP="00A26BE9">
            <w:pPr>
              <w:jc w:val="both"/>
              <w:rPr>
                <w:b/>
                <w:bCs/>
                <w:color w:val="A86ED4"/>
              </w:rPr>
            </w:pPr>
          </w:p>
          <w:p w14:paraId="7BA49062" w14:textId="3E99675D" w:rsidR="00A26BE9" w:rsidRPr="00A26BE9" w:rsidRDefault="00A26BE9" w:rsidP="00A26BE9">
            <w:pPr>
              <w:jc w:val="both"/>
              <w:rPr>
                <w:b/>
                <w:bCs/>
                <w:color w:val="A86ED4"/>
              </w:rPr>
            </w:pPr>
            <w:r w:rsidRPr="00A26BE9">
              <w:rPr>
                <w:rFonts w:hint="eastAsia"/>
                <w:b/>
                <w:bCs/>
                <w:color w:val="A86ED4"/>
              </w:rPr>
              <w:t>•</w:t>
            </w:r>
            <w:r w:rsidRPr="00A26BE9">
              <w:rPr>
                <w:b/>
                <w:bCs/>
                <w:color w:val="A86ED4"/>
              </w:rPr>
              <w:t xml:space="preserve"> </w:t>
            </w:r>
            <w:r w:rsidRPr="00A26BE9">
              <w:rPr>
                <w:color w:val="auto"/>
              </w:rPr>
              <w:t>Portafolio Personal</w:t>
            </w:r>
            <w:r>
              <w:rPr>
                <w:color w:val="auto"/>
              </w:rPr>
              <w:t xml:space="preserve">: </w:t>
            </w:r>
            <w:hyperlink r:id="rId11" w:history="1">
              <w:r w:rsidRPr="00A26BE9">
                <w:rPr>
                  <w:rStyle w:val="Hipervnculo"/>
                  <w:color w:val="A86ED4"/>
                </w:rPr>
                <w:t>Port</w:t>
              </w:r>
              <w:r w:rsidRPr="00A26BE9">
                <w:rPr>
                  <w:rStyle w:val="Hipervnculo"/>
                  <w:color w:val="A86ED4"/>
                </w:rPr>
                <w:t>afolio</w:t>
              </w:r>
            </w:hyperlink>
          </w:p>
          <w:p w14:paraId="35ACA311" w14:textId="77777777" w:rsidR="00A26BE9" w:rsidRPr="00A26BE9" w:rsidRDefault="00A26BE9" w:rsidP="00A26BE9">
            <w:pPr>
              <w:jc w:val="both"/>
              <w:rPr>
                <w:b/>
                <w:bCs/>
                <w:color w:val="A86ED4"/>
              </w:rPr>
            </w:pPr>
          </w:p>
          <w:p w14:paraId="4953F5A1" w14:textId="39079418" w:rsidR="00127C0F" w:rsidRPr="003B2546" w:rsidRDefault="000B2A22" w:rsidP="003733F8">
            <w:pPr>
              <w:jc w:val="both"/>
            </w:pPr>
            <w:r>
              <w:t>Gracias por la atención de revisar mi currículum y estamos en contacto para una entrevista.</w:t>
            </w:r>
          </w:p>
          <w:p w14:paraId="35030DFC" w14:textId="77777777" w:rsidR="00127C0F" w:rsidRDefault="00127C0F" w:rsidP="003733F8">
            <w:pPr>
              <w:jc w:val="both"/>
            </w:pPr>
          </w:p>
          <w:p w14:paraId="5458949C" w14:textId="77777777" w:rsidR="000B2A22" w:rsidRPr="003B2546" w:rsidRDefault="000B2A22" w:rsidP="003733F8">
            <w:pPr>
              <w:jc w:val="both"/>
            </w:pPr>
          </w:p>
          <w:p w14:paraId="513C56FC" w14:textId="37BBE455" w:rsidR="00127C0F" w:rsidRPr="003B2546" w:rsidRDefault="000B2A22" w:rsidP="003733F8">
            <w:pPr>
              <w:jc w:val="both"/>
            </w:pPr>
            <w:r>
              <w:t>Me despido cordialmente.</w:t>
            </w:r>
          </w:p>
          <w:p w14:paraId="12E1E49B" w14:textId="77777777" w:rsidR="00127C0F" w:rsidRDefault="00127C0F" w:rsidP="003733F8">
            <w:pPr>
              <w:jc w:val="both"/>
            </w:pPr>
          </w:p>
          <w:p w14:paraId="2F502361" w14:textId="77777777" w:rsidR="000B2A22" w:rsidRPr="003B2546" w:rsidRDefault="000B2A22" w:rsidP="003733F8">
            <w:pPr>
              <w:jc w:val="both"/>
            </w:pPr>
          </w:p>
          <w:p w14:paraId="7F0BC6BA" w14:textId="0CCCC0F6" w:rsidR="00127C0F" w:rsidRPr="003B2546" w:rsidRDefault="003D4718" w:rsidP="003733F8">
            <w:pPr>
              <w:jc w:val="both"/>
            </w:pPr>
            <w:r>
              <w:t xml:space="preserve">María Fernanda </w:t>
            </w:r>
            <w:r w:rsidR="00D10A44">
              <w:t>Navarro Muñoz</w:t>
            </w:r>
          </w:p>
          <w:p w14:paraId="01D3C529" w14:textId="77777777" w:rsidR="00127C0F" w:rsidRPr="003B2546" w:rsidRDefault="00127C0F" w:rsidP="003733F8">
            <w:pPr>
              <w:jc w:val="both"/>
            </w:pPr>
          </w:p>
          <w:p w14:paraId="343F657A" w14:textId="2EAAE0F2" w:rsidR="00127C0F" w:rsidRPr="003B2546" w:rsidRDefault="00127C0F" w:rsidP="003733F8">
            <w:pPr>
              <w:jc w:val="both"/>
            </w:pPr>
          </w:p>
        </w:tc>
      </w:tr>
      <w:tr w:rsidR="00127C0F" w:rsidRPr="003B2546" w14:paraId="0AFBB036" w14:textId="77777777" w:rsidTr="00D10A44">
        <w:trPr>
          <w:gridAfter w:val="1"/>
          <w:wAfter w:w="105" w:type="dxa"/>
          <w:trHeight w:val="622"/>
        </w:trPr>
        <w:tc>
          <w:tcPr>
            <w:tcW w:w="10102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3EFD0027" w14:textId="77777777" w:rsidR="00127C0F" w:rsidRPr="003B2546" w:rsidRDefault="00127C0F" w:rsidP="00B20DFA">
            <w:pPr>
              <w:pStyle w:val="Texto"/>
            </w:pPr>
          </w:p>
        </w:tc>
      </w:tr>
    </w:tbl>
    <w:p w14:paraId="74A3CB80" w14:textId="77777777" w:rsidR="00127C0F" w:rsidRPr="003B2546" w:rsidRDefault="00127C0F"/>
    <w:sectPr w:rsidR="00127C0F" w:rsidRPr="003B2546" w:rsidSect="000E3D3A"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AFA3" w14:textId="77777777" w:rsidR="004F6727" w:rsidRDefault="004F6727" w:rsidP="00F316AD">
      <w:r>
        <w:separator/>
      </w:r>
    </w:p>
  </w:endnote>
  <w:endnote w:type="continuationSeparator" w:id="0">
    <w:p w14:paraId="69C5A4BB" w14:textId="77777777" w:rsidR="004F6727" w:rsidRDefault="004F6727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78E3" w14:textId="77777777" w:rsidR="004F6727" w:rsidRDefault="004F6727" w:rsidP="00F316AD">
      <w:r>
        <w:separator/>
      </w:r>
    </w:p>
  </w:footnote>
  <w:footnote w:type="continuationSeparator" w:id="0">
    <w:p w14:paraId="3C8CCEC5" w14:textId="77777777" w:rsidR="004F6727" w:rsidRDefault="004F6727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54FF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3A96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0221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BE87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B840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0C6F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3ADC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50F2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CF26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E83B7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0" w15:restartNumberingAfterBreak="0">
    <w:nsid w:val="027A3D2F"/>
    <w:multiLevelType w:val="hybridMultilevel"/>
    <w:tmpl w:val="BDE2FE38"/>
    <w:lvl w:ilvl="0" w:tplc="5712BA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86ED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332EF"/>
    <w:multiLevelType w:val="hybridMultilevel"/>
    <w:tmpl w:val="345AE4B8"/>
    <w:lvl w:ilvl="0" w:tplc="F392BB1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86ED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742A3"/>
    <w:multiLevelType w:val="hybridMultilevel"/>
    <w:tmpl w:val="DE46E0C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203764">
    <w:abstractNumId w:val="0"/>
  </w:num>
  <w:num w:numId="2" w16cid:durableId="1157109706">
    <w:abstractNumId w:val="1"/>
  </w:num>
  <w:num w:numId="3" w16cid:durableId="1267351028">
    <w:abstractNumId w:val="2"/>
  </w:num>
  <w:num w:numId="4" w16cid:durableId="2080663955">
    <w:abstractNumId w:val="3"/>
  </w:num>
  <w:num w:numId="5" w16cid:durableId="725448536">
    <w:abstractNumId w:val="8"/>
  </w:num>
  <w:num w:numId="6" w16cid:durableId="1335493870">
    <w:abstractNumId w:val="4"/>
  </w:num>
  <w:num w:numId="7" w16cid:durableId="1495340042">
    <w:abstractNumId w:val="5"/>
  </w:num>
  <w:num w:numId="8" w16cid:durableId="1951618536">
    <w:abstractNumId w:val="6"/>
  </w:num>
  <w:num w:numId="9" w16cid:durableId="1080440911">
    <w:abstractNumId w:val="7"/>
  </w:num>
  <w:num w:numId="10" w16cid:durableId="706874204">
    <w:abstractNumId w:val="9"/>
  </w:num>
  <w:num w:numId="11" w16cid:durableId="696194413">
    <w:abstractNumId w:val="12"/>
  </w:num>
  <w:num w:numId="12" w16cid:durableId="658507805">
    <w:abstractNumId w:val="10"/>
  </w:num>
  <w:num w:numId="13" w16cid:durableId="1690984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718"/>
    <w:rsid w:val="0006013B"/>
    <w:rsid w:val="000B2A22"/>
    <w:rsid w:val="000E3D3A"/>
    <w:rsid w:val="0010130E"/>
    <w:rsid w:val="00127C0F"/>
    <w:rsid w:val="001700F2"/>
    <w:rsid w:val="001871FF"/>
    <w:rsid w:val="001F4150"/>
    <w:rsid w:val="00262D30"/>
    <w:rsid w:val="0027012A"/>
    <w:rsid w:val="0029715D"/>
    <w:rsid w:val="00343631"/>
    <w:rsid w:val="003733F8"/>
    <w:rsid w:val="00380A2A"/>
    <w:rsid w:val="003A0D93"/>
    <w:rsid w:val="003B2546"/>
    <w:rsid w:val="003D4718"/>
    <w:rsid w:val="0040233B"/>
    <w:rsid w:val="004D0355"/>
    <w:rsid w:val="004E6224"/>
    <w:rsid w:val="004F6727"/>
    <w:rsid w:val="005222CB"/>
    <w:rsid w:val="005442D6"/>
    <w:rsid w:val="005B5B46"/>
    <w:rsid w:val="005D2581"/>
    <w:rsid w:val="005F5CA8"/>
    <w:rsid w:val="00617740"/>
    <w:rsid w:val="006C60E6"/>
    <w:rsid w:val="0080521C"/>
    <w:rsid w:val="00881006"/>
    <w:rsid w:val="00886487"/>
    <w:rsid w:val="0089710E"/>
    <w:rsid w:val="008B7A58"/>
    <w:rsid w:val="008F3A27"/>
    <w:rsid w:val="00904D7B"/>
    <w:rsid w:val="009E414E"/>
    <w:rsid w:val="00A26BE9"/>
    <w:rsid w:val="00A74E15"/>
    <w:rsid w:val="00AE3E0F"/>
    <w:rsid w:val="00B34132"/>
    <w:rsid w:val="00B464FF"/>
    <w:rsid w:val="00B858F9"/>
    <w:rsid w:val="00B963C0"/>
    <w:rsid w:val="00C45F65"/>
    <w:rsid w:val="00C55D85"/>
    <w:rsid w:val="00C833C3"/>
    <w:rsid w:val="00CD50FD"/>
    <w:rsid w:val="00D10A44"/>
    <w:rsid w:val="00D20DA9"/>
    <w:rsid w:val="00D26A79"/>
    <w:rsid w:val="00D37B97"/>
    <w:rsid w:val="00D94A46"/>
    <w:rsid w:val="00DD5C35"/>
    <w:rsid w:val="00EA03EF"/>
    <w:rsid w:val="00EE275A"/>
    <w:rsid w:val="00EE2F16"/>
    <w:rsid w:val="00F316AD"/>
    <w:rsid w:val="00FD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90B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8B7A58"/>
    <w:rPr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0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character" w:styleId="Textoennegrita">
    <w:name w:val="Strong"/>
    <w:basedOn w:val="Fuentedeprrafopredeter"/>
    <w:uiPriority w:val="22"/>
    <w:qFormat/>
    <w:rsid w:val="00B34132"/>
    <w:rPr>
      <w:b/>
      <w:bCs/>
    </w:rPr>
  </w:style>
  <w:style w:type="paragraph" w:styleId="Prrafodelista">
    <w:name w:val="List Paragraph"/>
    <w:basedOn w:val="Normal"/>
    <w:uiPriority w:val="34"/>
    <w:semiHidden/>
    <w:qFormat/>
    <w:rsid w:val="00D37B9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26BE9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6BE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26BE9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rtafolio-xi-mocha.vercel.app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at\AppData\Roaming\Microsoft\Templates\Carta%20de%20presentaci&#243;n%20minimalis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6F3C8A4FBE4FA19F99295614C2C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A0A30-F9A7-4FD0-B55F-086167F90AF8}"/>
      </w:docPartPr>
      <w:docPartBody>
        <w:p w:rsidR="000F442A" w:rsidRDefault="00000000">
          <w:pPr>
            <w:pStyle w:val="D56F3C8A4FBE4FA19F99295614C2CB92"/>
          </w:pPr>
          <w:r w:rsidRPr="003B2546">
            <w:rPr>
              <w:lang w:bidi="es-ES"/>
            </w:rPr>
            <w:t>CONTACTO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C2"/>
    <w:rsid w:val="000F442A"/>
    <w:rsid w:val="00343631"/>
    <w:rsid w:val="004C2B80"/>
    <w:rsid w:val="006C43F8"/>
    <w:rsid w:val="00881006"/>
    <w:rsid w:val="00C36D97"/>
    <w:rsid w:val="00D94A46"/>
    <w:rsid w:val="00E4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56F3C8A4FBE4FA19F99295614C2CB92">
    <w:name w:val="D56F3C8A4FBE4FA19F99295614C2CB92"/>
  </w:style>
  <w:style w:type="paragraph" w:customStyle="1" w:styleId="60685692507D4EB3BE9CC75960BC152E">
    <w:name w:val="60685692507D4EB3BE9CC75960BC152E"/>
  </w:style>
  <w:style w:type="paragraph" w:customStyle="1" w:styleId="A9022EAC83C441B0AD7C7EA5B94857DC">
    <w:name w:val="A9022EAC83C441B0AD7C7EA5B94857DC"/>
    <w:rsid w:val="004C2B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40AA0F2-152F-4A26-928D-FEBC21DE9D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minimalista.dotx</Template>
  <TotalTime>0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2025-01-09T14:28:00Z</dcterms:created>
  <dcterms:modified xsi:type="dcterms:W3CDTF">2025-10-27T19:22:00Z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